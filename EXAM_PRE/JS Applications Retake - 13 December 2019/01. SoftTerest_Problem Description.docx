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848C07" w14:textId="77777777" w:rsidR="004E4D8B" w:rsidRDefault="00D57DC8" w:rsidP="007B35B4">
      <w:pPr>
        <w:pStyle w:val="Heading1"/>
        <w:jc w:val="center"/>
        <w:rPr>
          <w:noProof/>
          <w:lang w:val="bg-BG"/>
        </w:rPr>
      </w:pPr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>Ap</w:t>
      </w:r>
    </w:p>
    <w:p w14:paraId="63E776AC" w14:textId="77777777" w:rsidR="004E4D8B" w:rsidRDefault="004E4D8B">
      <w:pPr>
        <w:spacing w:after="200" w:line="276" w:lineRule="auto"/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>
        <w:rPr>
          <w:noProof/>
          <w:lang w:val="bg-BG"/>
        </w:rPr>
        <w:br w:type="page"/>
      </w:r>
    </w:p>
    <w:p w14:paraId="09564E77" w14:textId="29FCD797" w:rsidR="009A4C7E" w:rsidRPr="00125D48" w:rsidRDefault="0042457D" w:rsidP="007B35B4">
      <w:pPr>
        <w:pStyle w:val="Heading1"/>
        <w:jc w:val="center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plications </w:t>
      </w:r>
      <w:r w:rsidR="00D57DC8"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="00D57DC8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SoftTerest</w:t>
      </w:r>
      <w:r w:rsidR="00D57DC8" w:rsidRPr="00125D48">
        <w:rPr>
          <w:noProof/>
          <w:lang w:val="bg-BG"/>
        </w:rPr>
        <w:t xml:space="preserve"> </w:t>
      </w:r>
      <w:r w:rsidR="00435FDC" w:rsidRPr="00125D48">
        <w:rPr>
          <w:noProof/>
          <w:lang w:val="bg-BG"/>
        </w:rPr>
        <w:t>SPA</w:t>
      </w:r>
    </w:p>
    <w:p w14:paraId="27F8D33C" w14:textId="0FDD7D58"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2AE3778B" w14:textId="4ED8C8AF" w:rsidR="006C2462" w:rsidRPr="00125D48" w:rsidRDefault="00D57DC8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14:paraId="68A7A022" w14:textId="45AD1153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2313641E" w:rsidR="00AE4F9E" w:rsidRDefault="0012057F" w:rsidP="00D57DC8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0B610B" wp14:editId="3BB831F3">
            <wp:simplePos x="0" y="0"/>
            <wp:positionH relativeFrom="column">
              <wp:posOffset>1405255</wp:posOffset>
            </wp:positionH>
            <wp:positionV relativeFrom="paragraph">
              <wp:posOffset>467360</wp:posOffset>
            </wp:positionV>
            <wp:extent cx="3274060" cy="1800225"/>
            <wp:effectExtent l="0" t="0" r="254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9E" w:rsidRPr="00125D48">
        <w:rPr>
          <w:noProof/>
          <w:lang w:val="bg-BG"/>
        </w:rPr>
        <w:t xml:space="preserve">In order to be able to keep track of </w:t>
      </w:r>
      <w:r w:rsidR="00C6366D">
        <w:rPr>
          <w:noProof/>
        </w:rPr>
        <w:t>the likes and to add comments</w:t>
      </w:r>
      <w:r w:rsidR="00AE4F9E" w:rsidRPr="00125D48">
        <w:rPr>
          <w:noProof/>
          <w:lang w:val="bg-BG"/>
        </w:rPr>
        <w:t xml:space="preserve">, you need to </w:t>
      </w:r>
      <w:r w:rsidR="00CF3CF1" w:rsidRPr="00125D48">
        <w:rPr>
          <w:noProof/>
          <w:lang w:val="bg-BG"/>
        </w:rPr>
        <w:t>give all users permission</w:t>
      </w:r>
      <w:r w:rsidR="00AE4F9E" w:rsidRPr="00125D48">
        <w:rPr>
          <w:b/>
          <w:noProof/>
          <w:lang w:val="bg-BG"/>
        </w:rPr>
        <w:t xml:space="preserve"> to edit this collection</w:t>
      </w:r>
      <w:r w:rsidR="00AE4F9E" w:rsidRPr="00125D48">
        <w:rPr>
          <w:noProof/>
          <w:lang w:val="bg-BG"/>
        </w:rPr>
        <w:t xml:space="preserve">. So, go to the </w:t>
      </w:r>
      <w:r w:rsidR="00AE4F9E" w:rsidRPr="00125D48">
        <w:rPr>
          <w:b/>
          <w:noProof/>
          <w:lang w:val="bg-BG"/>
        </w:rPr>
        <w:t>properties</w:t>
      </w:r>
      <w:r w:rsidR="00AE4F9E" w:rsidRPr="00125D48">
        <w:rPr>
          <w:noProof/>
          <w:lang w:val="bg-BG"/>
        </w:rPr>
        <w:t xml:space="preserve"> of the collection.</w:t>
      </w:r>
    </w:p>
    <w:p w14:paraId="1E185DA7" w14:textId="3379E0DB" w:rsidR="0012057F" w:rsidRPr="00125D48" w:rsidRDefault="0012057F" w:rsidP="00D57DC8">
      <w:pPr>
        <w:rPr>
          <w:noProof/>
          <w:lang w:val="bg-BG"/>
        </w:rPr>
      </w:pPr>
    </w:p>
    <w:p w14:paraId="7A51886C" w14:textId="6B6FB816" w:rsidR="006C2462" w:rsidRPr="00125D48" w:rsidRDefault="006C2462" w:rsidP="00004A7E">
      <w:pPr>
        <w:jc w:val="center"/>
        <w:rPr>
          <w:noProof/>
          <w:lang w:val="bg-BG"/>
        </w:rPr>
      </w:pP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125D48" w:rsidRDefault="006C2462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14:paraId="2C3E76A2" w14:textId="17B38D50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14:paraId="5E40EFFB" w14:textId="56E46BD0" w:rsidR="006C2462" w:rsidRPr="00125D48" w:rsidRDefault="006C2462" w:rsidP="006C246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6"/>
        <w:gridCol w:w="7620"/>
      </w:tblGrid>
      <w:tr w:rsidR="006C2462" w:rsidRPr="00125D48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6C2462" w:rsidRPr="00125D48" w14:paraId="3F220512" w14:textId="77777777" w:rsidTr="00F92C36">
        <w:tc>
          <w:tcPr>
            <w:tcW w:w="1957" w:type="dxa"/>
          </w:tcPr>
          <w:p w14:paraId="274CA7FE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1322F51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14:paraId="30B02D2B" w14:textId="77777777" w:rsidTr="00F92C36">
        <w:tc>
          <w:tcPr>
            <w:tcW w:w="1957" w:type="dxa"/>
          </w:tcPr>
          <w:p w14:paraId="17294B79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BE19F2B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09A3F60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22280B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6B3015F7" w14:textId="77777777" w:rsidTr="00F92C36">
        <w:tc>
          <w:tcPr>
            <w:tcW w:w="1957" w:type="dxa"/>
          </w:tcPr>
          <w:p w14:paraId="71C191E0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A06349D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ACBAF5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14:paraId="33133D4E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14:paraId="0423ADD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14:paraId="67D18033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52CA3690" w14:textId="77777777" w:rsidTr="00F92C36">
        <w:tc>
          <w:tcPr>
            <w:tcW w:w="1957" w:type="dxa"/>
          </w:tcPr>
          <w:p w14:paraId="2EC7A516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3C14F65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14:paraId="1BEA9004" w14:textId="77777777" w:rsidTr="00F92C36">
        <w:tc>
          <w:tcPr>
            <w:tcW w:w="1957" w:type="dxa"/>
          </w:tcPr>
          <w:p w14:paraId="329C1DC3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A2E8773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125D48" w:rsidRDefault="00373970" w:rsidP="006C2462">
      <w:pPr>
        <w:rPr>
          <w:noProof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9"/>
        <w:gridCol w:w="7617"/>
      </w:tblGrid>
      <w:tr w:rsidR="00C7053A" w:rsidRPr="00125D48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14:paraId="10E29BDA" w14:textId="77777777" w:rsidTr="00C7053A">
        <w:tc>
          <w:tcPr>
            <w:tcW w:w="1869" w:type="dxa"/>
          </w:tcPr>
          <w:p w14:paraId="1E6C64D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546063D4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14:paraId="40FB86DC" w14:textId="77777777" w:rsidTr="00C7053A">
        <w:tc>
          <w:tcPr>
            <w:tcW w:w="1869" w:type="dxa"/>
          </w:tcPr>
          <w:p w14:paraId="6081B9E2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F075118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56BF1102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AFC6D5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04F023E2" w14:textId="77777777" w:rsidTr="00C7053A">
        <w:tc>
          <w:tcPr>
            <w:tcW w:w="1869" w:type="dxa"/>
          </w:tcPr>
          <w:p w14:paraId="0C718143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978AAE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3E45689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14:paraId="19D8C52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14:paraId="2C10148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14:paraId="7FF14594" w14:textId="70CB3E9F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14:paraId="3CABDD0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14:paraId="284A186D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14:paraId="3D97D5C1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70CDC9C5" w14:textId="77777777" w:rsidTr="00C7053A">
        <w:tc>
          <w:tcPr>
            <w:tcW w:w="1869" w:type="dxa"/>
          </w:tcPr>
          <w:p w14:paraId="0B9D559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DEA50F0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14:paraId="75BFFAF1" w14:textId="5F42193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8"/>
        <w:gridCol w:w="7568"/>
      </w:tblGrid>
      <w:tr w:rsidR="00C7053A" w:rsidRPr="00125D48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14:paraId="4B305C6C" w14:textId="77777777" w:rsidTr="00C7053A">
        <w:tc>
          <w:tcPr>
            <w:tcW w:w="1918" w:type="dxa"/>
          </w:tcPr>
          <w:p w14:paraId="0347BE61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14:paraId="2342AAC3" w14:textId="77777777" w:rsidTr="00C7053A">
        <w:tc>
          <w:tcPr>
            <w:tcW w:w="1918" w:type="dxa"/>
          </w:tcPr>
          <w:p w14:paraId="19567A2C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599A2C8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14:paraId="20D293D0" w14:textId="77777777" w:rsidTr="00C7053A">
        <w:tc>
          <w:tcPr>
            <w:tcW w:w="1918" w:type="dxa"/>
          </w:tcPr>
          <w:p w14:paraId="4F9DBD4D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174113B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14:paraId="14F9275B" w14:textId="58501D2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4"/>
        <w:gridCol w:w="7642"/>
      </w:tblGrid>
      <w:tr w:rsidR="00172258" w:rsidRPr="00125D48" w14:paraId="3908DF78" w14:textId="77777777" w:rsidTr="00F92C36">
        <w:tc>
          <w:tcPr>
            <w:tcW w:w="10515" w:type="dxa"/>
            <w:gridSpan w:val="2"/>
          </w:tcPr>
          <w:p w14:paraId="600EF639" w14:textId="5A0325D3"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172258" w:rsidRPr="00125D48" w14:paraId="2DCB569B" w14:textId="77777777" w:rsidTr="00F92C36">
        <w:tc>
          <w:tcPr>
            <w:tcW w:w="1957" w:type="dxa"/>
          </w:tcPr>
          <w:p w14:paraId="2471D49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14:paraId="774504C1" w14:textId="77777777" w:rsidTr="00F92C36">
        <w:tc>
          <w:tcPr>
            <w:tcW w:w="1957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5082753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37D78663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624B61C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7E8835D1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4A859B5F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2A6680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44F27AB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   "ect":"2018-11-28T14:55:00.958Z"</w:t>
            </w:r>
          </w:p>
          <w:p w14:paraId="255A769B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1A84E4A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172258" w:rsidRPr="00125D48" w14:paraId="4E7768EA" w14:textId="77777777" w:rsidTr="00F92C36">
        <w:tc>
          <w:tcPr>
            <w:tcW w:w="1957" w:type="dxa"/>
          </w:tcPr>
          <w:p w14:paraId="2DD44664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39D41EB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125D48" w:rsidRDefault="00172258" w:rsidP="00172258">
      <w:pPr>
        <w:rPr>
          <w:noProof/>
          <w:lang w:val="bg-BG"/>
        </w:rPr>
      </w:pPr>
    </w:p>
    <w:p w14:paraId="5CDCF38C" w14:textId="6FA34B5D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Create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8"/>
        <w:gridCol w:w="7618"/>
      </w:tblGrid>
      <w:tr w:rsidR="004F6052" w:rsidRPr="00125D48" w14:paraId="089B1133" w14:textId="77777777" w:rsidTr="00F92C36">
        <w:tc>
          <w:tcPr>
            <w:tcW w:w="10515" w:type="dxa"/>
            <w:gridSpan w:val="2"/>
          </w:tcPr>
          <w:p w14:paraId="43FAD3C5" w14:textId="2E8CD0B0"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4F6052" w:rsidRPr="00125D48" w14:paraId="01F186BE" w14:textId="77777777" w:rsidTr="00F92C36">
        <w:tc>
          <w:tcPr>
            <w:tcW w:w="1957" w:type="dxa"/>
          </w:tcPr>
          <w:p w14:paraId="3FEF82D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20DAB8D5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14:paraId="5B69D88D" w14:textId="77777777" w:rsidTr="00F92C36">
        <w:tc>
          <w:tcPr>
            <w:tcW w:w="1957" w:type="dxa"/>
          </w:tcPr>
          <w:p w14:paraId="29CAE5D1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69D6F9C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73A079C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842D93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0794026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42CE0B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8B5A844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407B75FA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125D48" w14:paraId="54CA7896" w14:textId="77777777" w:rsidTr="00F92C36">
        <w:tc>
          <w:tcPr>
            <w:tcW w:w="1957" w:type="dxa"/>
          </w:tcPr>
          <w:p w14:paraId="06A5862C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718FD82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0EB7CD4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3C4B6A52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343AAED8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A52734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81C55D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215C8A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6A4687E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2ED9B0B8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     "creator": "5bfd4674682ae23931b4f91c"</w:t>
            </w:r>
          </w:p>
          <w:p w14:paraId="705D54F6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4791649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14:paraId="2FCBEA9D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},</w:t>
            </w:r>
          </w:p>
          <w:p w14:paraId="43F4ABDB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"_id": "5bfeb6ce682ae23931bf7d26"</w:t>
            </w:r>
          </w:p>
          <w:p w14:paraId="1C71CCCC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E21E61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1E15F12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Edit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78"/>
        <w:gridCol w:w="7608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45AD793E"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4E94F9D6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1443C3F6" w14:textId="1741DEBC" w:rsidR="00050442" w:rsidRPr="00125D48" w:rsidRDefault="00050442" w:rsidP="00050442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Pr="00125D48">
              <w:rPr>
                <w:lang w:val="bg-BG"/>
              </w:rPr>
              <w:t>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6C17FF9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4857317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5412BE43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19E41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7250E2D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E90C569" w14:textId="787AA61E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6B31A6D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BBE0E4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14:paraId="7BC994ED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7F634453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1E412AA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50DFDF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44D3E60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102BC44E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0F59A36A" w14:textId="17859C4B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1501B4D1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4B9C2439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25"/>
        <w:gridCol w:w="7561"/>
      </w:tblGrid>
      <w:tr w:rsidR="00F92C36" w:rsidRPr="00125D48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1E028F02"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AD93CAE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6D0155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14:paraId="27CF18B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645C824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BDCA17C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3638CEDD" w:rsidR="00C7053A" w:rsidRPr="00125D48" w:rsidRDefault="009D1CD8" w:rsidP="00C7053A">
      <w:pPr>
        <w:pStyle w:val="Heading3"/>
        <w:rPr>
          <w:noProof/>
          <w:lang w:val="bg-BG"/>
        </w:rPr>
      </w:pPr>
      <w:r>
        <w:rPr>
          <w:noProof/>
          <w:lang w:val="bg-BG"/>
        </w:rPr>
        <w:t>Like</w:t>
      </w:r>
      <w:r w:rsidR="00C7053A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78"/>
        <w:gridCol w:w="7608"/>
      </w:tblGrid>
      <w:tr w:rsidR="00F92C36" w:rsidRPr="00125D48" w14:paraId="080F6F6D" w14:textId="77777777" w:rsidTr="00F92C36">
        <w:tc>
          <w:tcPr>
            <w:tcW w:w="10515" w:type="dxa"/>
            <w:gridSpan w:val="2"/>
          </w:tcPr>
          <w:p w14:paraId="56A4B70E" w14:textId="144D3332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5AD83B91" w14:textId="77777777" w:rsidTr="00F92C36">
        <w:tc>
          <w:tcPr>
            <w:tcW w:w="1957" w:type="dxa"/>
          </w:tcPr>
          <w:p w14:paraId="53326C2F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04A8CD4A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465EC73B" w14:textId="77777777" w:rsidTr="00F92C36">
        <w:tc>
          <w:tcPr>
            <w:tcW w:w="1957" w:type="dxa"/>
          </w:tcPr>
          <w:p w14:paraId="3471FF8B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EEDD6F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55CFE66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B98772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731F125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0A1070C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33C3207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32216650" w14:textId="550E971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31A66AAC" w14:textId="77777777" w:rsidTr="00F92C36">
        <w:tc>
          <w:tcPr>
            <w:tcW w:w="1957" w:type="dxa"/>
          </w:tcPr>
          <w:p w14:paraId="3D0DF6CE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5BC2048A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460B41BF" w14:textId="77777777" w:rsidR="00050442" w:rsidRPr="00125D48" w:rsidRDefault="00A43E6A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38E60465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6B435F85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12B46070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2CE46A8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1D87019" w14:textId="092371B9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  <w:r>
              <w:t>,</w:t>
            </w:r>
          </w:p>
          <w:p w14:paraId="4AD05F19" w14:textId="17F2509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14:paraId="36DD14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5A62AB78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6CB782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14:paraId="571F161A" w14:textId="14BCF81E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14:paraId="170EE651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07F2AD4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41D7EB18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My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125D48" w14:paraId="3FCF6FCF" w14:textId="77777777" w:rsidTr="00F92C36">
        <w:tc>
          <w:tcPr>
            <w:tcW w:w="9260" w:type="dxa"/>
            <w:gridSpan w:val="2"/>
          </w:tcPr>
          <w:p w14:paraId="11A69C86" w14:textId="4FBDDBC0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0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?query={"_acl.creator":"${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Pr="00125D48">
                <w:rPr>
                  <w:rStyle w:val="Hyperlink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14:paraId="05A794A0" w14:textId="77777777" w:rsidTr="00F92C36">
        <w:tc>
          <w:tcPr>
            <w:tcW w:w="1834" w:type="dxa"/>
          </w:tcPr>
          <w:p w14:paraId="14013BB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2C8D4752" w14:textId="77777777" w:rsidTr="00F92C36">
        <w:tc>
          <w:tcPr>
            <w:tcW w:w="1834" w:type="dxa"/>
          </w:tcPr>
          <w:p w14:paraId="08FD6FF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Response</w:t>
            </w:r>
          </w:p>
          <w:p w14:paraId="7DBCB575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304636F5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10B71CF0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5BDDE50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6AA8F09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23055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09163D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20DEAA0" w14:textId="0B5AAA5C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0AEEC94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5AD6C43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65346F2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279930F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3AF9437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079EC344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70B5CBA9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27E58E35" w14:textId="095308EF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6BCE3654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059B6CC0" w:rsidR="00C7053A" w:rsidRPr="00125D48" w:rsidRDefault="00050442" w:rsidP="00961C9D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C7053A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C7053A" w:rsidRPr="00125D48">
        <w:rPr>
          <w:noProof/>
          <w:lang w:val="bg-BG"/>
        </w:rPr>
        <w:t xml:space="preserve"> HTML and CSS</w:t>
      </w:r>
    </w:p>
    <w:p w14:paraId="043F840C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14:paraId="13B97AE2" w14:textId="77777777" w:rsidR="00130A15" w:rsidRPr="00125D48" w:rsidRDefault="00130A15" w:rsidP="00130A15">
      <w:pPr>
        <w:pStyle w:val="ListParagraph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125D48" w:rsidRDefault="00130A15" w:rsidP="00130A15">
      <w:pPr>
        <w:pStyle w:val="ListParagraph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b/>
          <w:noProof/>
          <w:lang w:val="bg-BG"/>
        </w:rPr>
        <w:t>Important</w:t>
      </w:r>
      <w:r w:rsidRPr="00125D48">
        <w:rPr>
          <w:noProof/>
          <w:lang w:val="bg-BG"/>
        </w:rPr>
        <w:t xml:space="preserve">: Don’t change the elements’ </w:t>
      </w:r>
      <w:r w:rsidRPr="00125D48">
        <w:rPr>
          <w:b/>
          <w:noProof/>
          <w:lang w:val="bg-BG"/>
        </w:rPr>
        <w:t>class names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ids</w:t>
      </w:r>
      <w:r w:rsidRPr="00125D48">
        <w:rPr>
          <w:noProof/>
          <w:lang w:val="bg-BG"/>
        </w:rPr>
        <w:t xml:space="preserve">. Don’t rename form fields/link names/ids. You are </w:t>
      </w:r>
      <w:r w:rsidRPr="00125D48">
        <w:rPr>
          <w:rStyle w:val="Strong"/>
          <w:noProof/>
          <w:lang w:val="bg-BG"/>
        </w:rPr>
        <w:t>allowed</w:t>
      </w:r>
      <w:r w:rsidRPr="00125D48">
        <w:rPr>
          <w:noProof/>
          <w:lang w:val="bg-BG"/>
        </w:rPr>
        <w:t xml:space="preserve"> to add </w:t>
      </w:r>
      <w:r w:rsidRPr="00125D48">
        <w:rPr>
          <w:rStyle w:val="Strong"/>
          <w:noProof/>
          <w:lang w:val="bg-BG"/>
        </w:rPr>
        <w:t>data attributes</w:t>
      </w:r>
      <w:r w:rsidRPr="00125D48">
        <w:rPr>
          <w:noProof/>
          <w:lang w:val="bg-BG"/>
        </w:rPr>
        <w:t xml:space="preserve"> to any elements. You may modify </w:t>
      </w:r>
      <w:r w:rsidRPr="00125D48">
        <w:rPr>
          <w:rStyle w:val="CodeChar"/>
          <w:lang w:val="bg-BG"/>
        </w:rPr>
        <w:t>href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of links and add </w:t>
      </w:r>
      <w:r w:rsidRPr="00125D48">
        <w:rPr>
          <w:rStyle w:val="CodeChar"/>
          <w:lang w:val="bg-BG"/>
        </w:rPr>
        <w:t>action</w:t>
      </w:r>
      <w:r w:rsidRPr="00125D48">
        <w:rPr>
          <w:rStyle w:val="Strong"/>
          <w:noProof/>
          <w:lang w:val="bg-BG"/>
        </w:rPr>
        <w:t>/</w:t>
      </w:r>
      <w:r w:rsidRPr="00125D48">
        <w:rPr>
          <w:rStyle w:val="CodeChar"/>
          <w:lang w:val="bg-BG"/>
        </w:rPr>
        <w:t>method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to </w:t>
      </w:r>
      <w:r w:rsidRPr="00125D48">
        <w:rPr>
          <w:b/>
          <w:bCs/>
          <w:noProof/>
          <w:lang w:val="bg-BG"/>
        </w:rPr>
        <w:t>forms</w:t>
      </w:r>
      <w:r w:rsidRPr="00125D48">
        <w:rPr>
          <w:noProof/>
          <w:lang w:val="bg-BG"/>
        </w:rPr>
        <w:t>, to allow the use of a routing library.</w:t>
      </w:r>
    </w:p>
    <w:p w14:paraId="65226C27" w14:textId="3A0B0CE8" w:rsidR="00A308EE" w:rsidRPr="00125D48" w:rsidRDefault="00050442" w:rsidP="0023791C">
      <w:pPr>
        <w:pStyle w:val="Heading2"/>
        <w:rPr>
          <w:noProof/>
          <w:lang w:val="bg-BG"/>
        </w:rPr>
      </w:pPr>
      <w:r>
        <w:rPr>
          <w:noProof/>
          <w:lang w:val="bg-BG"/>
        </w:rPr>
        <w:lastRenderedPageBreak/>
        <w:t>SoftTerest</w:t>
      </w:r>
      <w:r w:rsidR="00A308EE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A308EE" w:rsidRPr="00125D48">
        <w:rPr>
          <w:noProof/>
          <w:lang w:val="bg-BG"/>
        </w:rPr>
        <w:t xml:space="preserve"> Client-Side Web Application</w:t>
      </w:r>
    </w:p>
    <w:p w14:paraId="3535CF8C" w14:textId="55CF63AB"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 Implement the functionality described below.</w:t>
      </w:r>
    </w:p>
    <w:p w14:paraId="586B29CB" w14:textId="339BD8CD" w:rsidR="0023791C" w:rsidRPr="00125D48" w:rsidRDefault="00EF2DFF" w:rsidP="0023791C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C6366D">
        <w:rPr>
          <w:noProof/>
          <w:lang w:val="bg-BG"/>
        </w:rPr>
        <w:t>(</w:t>
      </w:r>
      <w:r w:rsidR="00C6366D">
        <w:rPr>
          <w:noProof/>
        </w:rPr>
        <w:t xml:space="preserve">BONUS) </w:t>
      </w:r>
      <w:r w:rsidR="0023791C" w:rsidRPr="00125D48">
        <w:rPr>
          <w:noProof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7CD90E94" w:rsidR="00E1072F" w:rsidRPr="00125D48" w:rsidRDefault="00EF2DFF" w:rsidP="00E1072F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E1072F"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24913ECF" w14:textId="591CCF39" w:rsidR="00050442" w:rsidRPr="00125D48" w:rsidRDefault="00050442" w:rsidP="00050442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AC9" w14:textId="3AB98342" w:rsidR="0010704D" w:rsidRPr="00125D48" w:rsidRDefault="0010704D" w:rsidP="000C535D">
      <w:pPr>
        <w:pStyle w:val="ListParagraph"/>
        <w:rPr>
          <w:noProof/>
          <w:lang w:val="bg-BG"/>
        </w:rPr>
      </w:pP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2E11495D" w:rsidR="0010704D" w:rsidRPr="00125D48" w:rsidRDefault="00EF2DFF" w:rsidP="0010704D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10704D" w:rsidRPr="00125D48">
        <w:rPr>
          <w:noProof/>
          <w:lang w:val="bg-BG"/>
        </w:rPr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14:paraId="35400DE1" w14:textId="580AB4FC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 w:rsidR="008E3C12">
        <w:rPr>
          <w:noProof/>
        </w:rPr>
        <w:t>,</w:t>
      </w:r>
      <w:r w:rsidRPr="00125D48">
        <w:rPr>
          <w:noProof/>
          <w:lang w:val="bg-BG"/>
        </w:rPr>
        <w:t xml:space="preserve"> </w:t>
      </w:r>
      <w:r w:rsidR="008E3C12" w:rsidRPr="00125D48">
        <w:rPr>
          <w:noProof/>
          <w:lang w:val="bg-BG"/>
        </w:rPr>
        <w:t>"</w:t>
      </w:r>
      <w:r w:rsidR="008E3C12">
        <w:rPr>
          <w:rStyle w:val="CodeChar"/>
        </w:rPr>
        <w:t>Register</w:t>
      </w:r>
      <w:r w:rsidR="008E3C12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030AF36F" w:rsidR="00C7421E" w:rsidRDefault="00C7421E" w:rsidP="006C30CF">
      <w:pPr>
        <w:jc w:val="center"/>
        <w:rPr>
          <w:noProof/>
          <w:lang w:val="bg-BG"/>
        </w:rPr>
      </w:pP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4224CF48" wp14:editId="0A392A48">
            <wp:extent cx="5972810" cy="3316605"/>
            <wp:effectExtent l="19050" t="19050" r="2794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68384987" w:rsidR="00C7421E" w:rsidRPr="00125D48" w:rsidRDefault="00EF2DFF" w:rsidP="00C7421E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DB030C"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="00DB030C"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125D48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(BONUS) </w:t>
      </w:r>
      <w:r w:rsidR="00F9537E"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="00F9537E"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1FEE00C6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 w:rsidR="00192B1B"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4CF119E7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0CD66D5" w14:textId="7F592BEC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242F0319" w14:textId="78DAE6D4" w:rsidR="009A4C7E" w:rsidRDefault="009A4C7E" w:rsidP="009A4C7E">
      <w:pPr>
        <w:rPr>
          <w:noProof/>
          <w:lang w:val="bg-BG"/>
        </w:rPr>
      </w:pP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236F3D28" wp14:editId="2BD1296E">
            <wp:extent cx="5972810" cy="3308985"/>
            <wp:effectExtent l="19050" t="19050" r="2794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5269AA97" w:rsidR="00C7421E" w:rsidRPr="00125D48" w:rsidRDefault="00EF2DFF" w:rsidP="00C7421E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CC4E0C" w:rsidRPr="00125D48">
        <w:rPr>
          <w:noProof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48EC6096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500C7722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00F2245B" w14:textId="222E715C" w:rsidR="009A4C7E" w:rsidRDefault="009A4C7E" w:rsidP="009A4C7E">
      <w:pPr>
        <w:rPr>
          <w:noProof/>
          <w:lang w:val="bg-BG"/>
        </w:rPr>
      </w:pP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10945D6" wp14:editId="42C9504C">
            <wp:extent cx="5972810" cy="3357245"/>
            <wp:effectExtent l="19050" t="19050" r="2794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3AC247EF" w:rsidR="00C7421E" w:rsidRPr="00125D48" w:rsidRDefault="00EF2DFF" w:rsidP="00C7421E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DB030C"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Paragraph"/>
        <w:numPr>
          <w:ilvl w:val="0"/>
          <w:numId w:val="24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Paragraph"/>
        <w:numPr>
          <w:ilvl w:val="0"/>
          <w:numId w:val="24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39174AB3" w:rsidR="00AB1815" w:rsidRPr="00125D48" w:rsidRDefault="00AB1815" w:rsidP="00355274">
      <w:pPr>
        <w:spacing w:before="120" w:line="240" w:lineRule="auto"/>
        <w:ind w:firstLine="720"/>
        <w:jc w:val="both"/>
        <w:rPr>
          <w:noProof/>
          <w:lang w:val="bg-BG"/>
        </w:rPr>
      </w:pPr>
    </w:p>
    <w:p w14:paraId="306BADDD" w14:textId="77777777" w:rsidR="00DB030C" w:rsidRPr="00125D48" w:rsidRDefault="00DB030C" w:rsidP="00AB1815">
      <w:pPr>
        <w:spacing w:before="120" w:line="240" w:lineRule="auto"/>
        <w:jc w:val="both"/>
        <w:rPr>
          <w:noProof/>
          <w:lang w:val="bg-BG"/>
        </w:rPr>
      </w:pPr>
    </w:p>
    <w:p w14:paraId="1F18DBB9" w14:textId="69272735" w:rsidR="00DB030C" w:rsidRPr="00125D48" w:rsidRDefault="00B83924" w:rsidP="00DB030C">
      <w:pPr>
        <w:pStyle w:val="Heading3"/>
        <w:rPr>
          <w:noProof/>
          <w:lang w:val="bg-BG"/>
        </w:rPr>
      </w:pPr>
      <w:r>
        <w:rPr>
          <w:noProof/>
        </w:rPr>
        <w:lastRenderedPageBreak/>
        <w:t>+</w:t>
      </w:r>
      <w:r w:rsidR="00355274">
        <w:rPr>
          <w:noProof/>
        </w:rPr>
        <w:t>Dashboard</w:t>
      </w:r>
      <w:r w:rsidR="00DB030C" w:rsidRPr="00125D48">
        <w:rPr>
          <w:noProof/>
          <w:lang w:val="bg-BG"/>
        </w:rPr>
        <w:t xml:space="preserve"> </w:t>
      </w:r>
      <w:r w:rsidR="0075753B" w:rsidRPr="00125D48">
        <w:rPr>
          <w:noProof/>
          <w:lang w:val="bg-BG"/>
        </w:rPr>
        <w:t>(3</w:t>
      </w:r>
      <w:r w:rsidR="00CC4E0C" w:rsidRPr="00125D48">
        <w:rPr>
          <w:noProof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</w:t>
      </w:r>
      <w:r w:rsidR="00355274">
        <w:rPr>
          <w:noProof/>
        </w:rPr>
        <w:t>i</w:t>
      </w:r>
      <w:r w:rsidR="00050442">
        <w:rPr>
          <w:noProof/>
          <w:lang w:val="bg-BG"/>
        </w:rPr>
        <w:t>deas</w:t>
      </w:r>
      <w:r w:rsidR="00041302" w:rsidRPr="00125D48">
        <w:rPr>
          <w:noProof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8B87FD" wp14:editId="02746DA2">
            <wp:extent cx="4467225" cy="3506434"/>
            <wp:effectExtent l="19050" t="19050" r="9525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4695" cy="351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083D6E" w:rsidRPr="00125D48">
        <w:rPr>
          <w:noProof/>
          <w:lang w:val="bg-BG"/>
        </w:rPr>
        <w:t xml:space="preserve">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D2C6195" wp14:editId="2E6369E3">
            <wp:extent cx="5972810" cy="1257300"/>
            <wp:effectExtent l="19050" t="19050" r="2794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8ABBFE3" w:rsidR="00C7421E" w:rsidRPr="00125D48" w:rsidRDefault="001C2D78" w:rsidP="00C7421E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355274">
        <w:rPr>
          <w:noProof/>
        </w:rPr>
        <w:t>Create</w:t>
      </w:r>
      <w:r w:rsidR="00DB030C"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192B1B">
        <w:rPr>
          <w:rStyle w:val="CodeChar"/>
        </w:rPr>
        <w:t xml:space="preserve">Create </w:t>
      </w:r>
      <w:r w:rsidR="00355274">
        <w:rPr>
          <w:rStyle w:val="CodeChar"/>
        </w:rPr>
        <w:t>page</w:t>
      </w:r>
      <w:r w:rsidR="00D13C3F" w:rsidRPr="00125D48">
        <w:rPr>
          <w:noProof/>
          <w:lang w:val="bg-BG"/>
        </w:rPr>
        <w:t>.</w:t>
      </w:r>
    </w:p>
    <w:p w14:paraId="5282B2B2" w14:textId="1FC97EC6" w:rsidR="00D13C3F" w:rsidRPr="00355274" w:rsidRDefault="00355274" w:rsidP="008C7901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(Bonus) </w:t>
      </w:r>
      <w:r w:rsidR="00D13C3F" w:rsidRPr="00125D48">
        <w:rPr>
          <w:noProof/>
          <w:lang w:val="bg-BG"/>
        </w:rPr>
        <w:t>The form should contain the following validations:</w:t>
      </w:r>
    </w:p>
    <w:p w14:paraId="143AAE20" w14:textId="6C045023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7A08C4"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1C9CC41D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 xml:space="preserve">, every newly created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62B6439D" w:rsidR="00484C0C" w:rsidRPr="00125D48" w:rsidRDefault="00192B1B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Creator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string representing the current </w:t>
      </w:r>
      <w:r w:rsidR="00050442">
        <w:rPr>
          <w:noProof/>
          <w:lang w:val="bg-BG"/>
        </w:rPr>
        <w:t>idea</w:t>
      </w:r>
      <w:r w:rsidR="00484C0C" w:rsidRPr="00125D48">
        <w:rPr>
          <w:noProof/>
          <w:lang w:val="bg-BG"/>
        </w:rPr>
        <w:t xml:space="preserve"> creator</w:t>
      </w:r>
      <w:r w:rsidR="00672DDB" w:rsidRPr="00125D48">
        <w:rPr>
          <w:noProof/>
          <w:lang w:val="bg-BG"/>
        </w:rPr>
        <w:t>;</w:t>
      </w:r>
    </w:p>
    <w:p w14:paraId="7DB4E8F8" w14:textId="3DA0EB49" w:rsidR="00484C0C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lastRenderedPageBreak/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125D48" w:rsidRDefault="00AB1815" w:rsidP="00484C0C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9D1CD8">
        <w:rPr>
          <w:rStyle w:val="CodeChar"/>
        </w:rPr>
        <w:t>Dashboard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382FF285" w:rsidR="00827F82" w:rsidRPr="00125D48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</w:t>
      </w:r>
      <w:r w:rsidR="00050442">
        <w:rPr>
          <w:noProof/>
          <w:lang w:val="bg-BG"/>
        </w:rPr>
        <w:t>idea</w:t>
      </w:r>
      <w:r w:rsidR="00BA3109" w:rsidRPr="00125D48">
        <w:rPr>
          <w:noProof/>
          <w:lang w:val="bg-BG"/>
        </w:rPr>
        <w:t xml:space="preserve">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050442">
        <w:rPr>
          <w:rStyle w:val="CodeChar"/>
          <w:lang w:val="bg-BG"/>
        </w:rPr>
        <w:t>ideas</w:t>
      </w:r>
      <w:r w:rsidR="00BA3109" w:rsidRPr="00125D48">
        <w:rPr>
          <w:noProof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1EB73E" wp14:editId="4A5ABBA6">
            <wp:extent cx="4048760" cy="3251577"/>
            <wp:effectExtent l="19050" t="19050" r="27940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2917" cy="326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61B955C5" w:rsidR="00027345" w:rsidRPr="00125D48" w:rsidRDefault="006C664A" w:rsidP="00027345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027345" w:rsidRPr="00125D48">
        <w:rPr>
          <w:noProof/>
          <w:lang w:val="bg-BG"/>
        </w:rPr>
        <w:t xml:space="preserve">Details </w:t>
      </w:r>
      <w:r w:rsidR="00050442">
        <w:rPr>
          <w:noProof/>
          <w:lang w:val="bg-BG"/>
        </w:rPr>
        <w:t>Idea</w:t>
      </w:r>
      <w:r w:rsidR="00027345"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8B0FB8" w:rsidRPr="00125D48">
        <w:rPr>
          <w:noProof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050442"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1DA68BDE" w:rsidR="003A2DD5" w:rsidRDefault="006D7358" w:rsidP="006D735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, </w:t>
      </w:r>
      <w:r w:rsidR="00572F23" w:rsidRPr="00125D48">
        <w:rPr>
          <w:noProof/>
          <w:lang w:val="bg-BG"/>
        </w:rPr>
        <w:t>[</w:t>
      </w:r>
      <w:r w:rsidR="00355274">
        <w:rPr>
          <w:rStyle w:val="CodeChar"/>
        </w:rPr>
        <w:t>Delete</w:t>
      </w:r>
      <w:r w:rsidR="00572F23" w:rsidRPr="00125D48">
        <w:rPr>
          <w:noProof/>
          <w:lang w:val="bg-BG"/>
        </w:rPr>
        <w:t xml:space="preserve">] </w:t>
      </w:r>
      <w:r w:rsidR="00355274">
        <w:rPr>
          <w:b/>
          <w:noProof/>
          <w:lang w:val="bg-BG"/>
        </w:rPr>
        <w:t>button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</w:t>
      </w:r>
      <w:r w:rsidR="00355274">
        <w:rPr>
          <w:noProof/>
        </w:rPr>
        <w:t>2</w:t>
      </w:r>
      <w:r w:rsidR="003A2DD5" w:rsidRPr="00125D48">
        <w:rPr>
          <w:noProof/>
          <w:lang w:val="bg-BG"/>
        </w:rPr>
        <w:t xml:space="preserve"> button</w:t>
      </w:r>
      <w:r w:rsidR="00355274">
        <w:rPr>
          <w:noProof/>
        </w:rPr>
        <w:t>s</w:t>
      </w:r>
      <w:r w:rsidR="003A2DD5" w:rsidRPr="00125D48">
        <w:rPr>
          <w:noProof/>
          <w:lang w:val="bg-BG"/>
        </w:rPr>
        <w:t xml:space="preserve"> </w:t>
      </w:r>
      <w:r w:rsidR="006D40D9" w:rsidRPr="00125D48">
        <w:rPr>
          <w:noProof/>
          <w:lang w:val="bg-BG"/>
        </w:rPr>
        <w:t>[</w:t>
      </w:r>
      <w:r w:rsidR="00355274">
        <w:rPr>
          <w:rStyle w:val="CodeChar"/>
        </w:rPr>
        <w:t>Like</w:t>
      </w:r>
      <w:r w:rsidR="006D40D9" w:rsidRPr="00125D48">
        <w:rPr>
          <w:noProof/>
          <w:lang w:val="bg-BG"/>
        </w:rPr>
        <w:t>]</w:t>
      </w:r>
      <w:r w:rsidR="00355274">
        <w:rPr>
          <w:noProof/>
        </w:rPr>
        <w:t xml:space="preserve"> and </w:t>
      </w:r>
      <w:r w:rsidR="00355274" w:rsidRPr="00125D48">
        <w:rPr>
          <w:noProof/>
          <w:lang w:val="bg-BG"/>
        </w:rPr>
        <w:t>[</w:t>
      </w:r>
      <w:r w:rsidR="00355274">
        <w:rPr>
          <w:rStyle w:val="CodeChar"/>
        </w:rPr>
        <w:t>Comment</w:t>
      </w:r>
      <w:r w:rsidR="00355274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Paragraph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70C6FCE" wp14:editId="4F375A0F">
            <wp:extent cx="5972810" cy="4730750"/>
            <wp:effectExtent l="19050" t="19050" r="2794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963A9C8" wp14:editId="0E378CFC">
            <wp:extent cx="5972810" cy="4832350"/>
            <wp:effectExtent l="19050" t="19050" r="27940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3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0C89" w14:textId="77777777" w:rsidR="009D1CD8" w:rsidRPr="00125D48" w:rsidRDefault="009D1CD8" w:rsidP="00D821DF">
      <w:pPr>
        <w:jc w:val="center"/>
        <w:rPr>
          <w:noProof/>
          <w:lang w:val="bg-BG"/>
        </w:rPr>
      </w:pPr>
    </w:p>
    <w:p w14:paraId="545D4AAB" w14:textId="6111238A" w:rsidR="007D3B36" w:rsidRPr="00125D48" w:rsidRDefault="002A31F5" w:rsidP="003A2DD5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9D1CD8">
        <w:rPr>
          <w:noProof/>
        </w:rPr>
        <w:t>Comment on</w:t>
      </w:r>
      <w:r w:rsidR="00DB030C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FD5D59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FD5D59" w:rsidRPr="00125D48">
        <w:rPr>
          <w:noProof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5D7338D" wp14:editId="5BDD6011">
            <wp:extent cx="5972810" cy="4655185"/>
            <wp:effectExtent l="19050" t="19050" r="27940" b="120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4157D19C" w:rsidR="003A2DD5" w:rsidRPr="00125D48" w:rsidRDefault="002A31F5" w:rsidP="003A2DD5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9D1CD8">
        <w:rPr>
          <w:noProof/>
        </w:rPr>
        <w:t>Like</w:t>
      </w:r>
      <w:r w:rsidR="003A2DD5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 </w:t>
      </w:r>
      <w:r w:rsidR="00ED3964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ED3964" w:rsidRPr="00125D48">
        <w:rPr>
          <w:noProof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1BBB3D41" w:rsidR="003A2DD5" w:rsidRPr="00125D48" w:rsidRDefault="00D21B8D" w:rsidP="003A2DD5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8B4593"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8B4593" w:rsidRPr="00125D48">
        <w:rPr>
          <w:noProof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050442">
        <w:rPr>
          <w:rStyle w:val="CodeChar"/>
          <w:lang w:val="bg-BG"/>
        </w:rPr>
        <w:t>Idea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050442">
        <w:rPr>
          <w:b/>
          <w:noProof/>
          <w:lang w:val="bg-BG"/>
        </w:rPr>
        <w:t>idea</w:t>
      </w:r>
      <w:r w:rsidR="00AF719C" w:rsidRPr="00125D48">
        <w:rPr>
          <w:noProof/>
          <w:lang w:val="bg-BG"/>
        </w:rPr>
        <w:t>.</w:t>
      </w:r>
    </w:p>
    <w:p w14:paraId="15A2ED70" w14:textId="7D288DEE" w:rsidR="00256045" w:rsidRPr="00125D48" w:rsidRDefault="00256045" w:rsidP="007D272E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="009D1CD8">
        <w:rPr>
          <w:rStyle w:val="CodeChar"/>
        </w:rPr>
        <w:t xml:space="preserve">Dashboard 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776FE4A8" w:rsidR="003A2DD5" w:rsidRPr="00125D48" w:rsidRDefault="00C554ED" w:rsidP="003A2DD5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192B1B">
        <w:rPr>
          <w:noProof/>
        </w:rPr>
        <w:t xml:space="preserve">(BONUS) </w:t>
      </w:r>
      <w:r w:rsidR="00D15908">
        <w:rPr>
          <w:noProof/>
        </w:rPr>
        <w:t>Profile Page</w:t>
      </w:r>
      <w:r w:rsidR="009D1CD8">
        <w:rPr>
          <w:noProof/>
        </w:rPr>
        <w:t xml:space="preserve"> </w:t>
      </w:r>
      <w:r w:rsidR="00DB030C" w:rsidRPr="00125D48">
        <w:rPr>
          <w:noProof/>
          <w:lang w:val="bg-BG"/>
        </w:rPr>
        <w:t xml:space="preserve"> </w:t>
      </w:r>
      <w:r w:rsidR="006918BD" w:rsidRPr="00125D48">
        <w:rPr>
          <w:noProof/>
          <w:lang w:val="bg-BG"/>
        </w:rPr>
        <w:t>(</w:t>
      </w:r>
      <w:r w:rsidR="00192B1B">
        <w:rPr>
          <w:noProof/>
        </w:rPr>
        <w:t>5</w:t>
      </w:r>
      <w:r w:rsidR="006918BD" w:rsidRPr="00125D48">
        <w:rPr>
          <w:noProof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192B1B">
        <w:rPr>
          <w:b/>
          <w:bCs/>
          <w:noProof/>
        </w:rPr>
        <w:t>Icon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46D7E273" w:rsidR="008C6EE1" w:rsidRPr="00125D48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192B1B">
        <w:rPr>
          <w:b/>
          <w:noProof/>
        </w:rPr>
        <w:t>ideas</w:t>
      </w:r>
      <w:r w:rsidR="008C6EE1" w:rsidRPr="00125D48">
        <w:rPr>
          <w:b/>
          <w:noProof/>
          <w:lang w:val="bg-BG"/>
        </w:rPr>
        <w:t xml:space="preserve"> information</w:t>
      </w:r>
    </w:p>
    <w:p w14:paraId="6E8F3D61" w14:textId="4508E7F3" w:rsidR="000C2327" w:rsidRPr="00125D48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="009D1CD8">
        <w:rPr>
          <w:rStyle w:val="CodeChar"/>
        </w:rPr>
        <w:t>Has</w:t>
      </w:r>
      <w:r w:rsidR="00484C0C" w:rsidRPr="00125D48">
        <w:rPr>
          <w:rStyle w:val="CodeChar"/>
          <w:lang w:val="bg-BG"/>
        </w:rPr>
        <w:t xml:space="preserve"> {count} </w:t>
      </w:r>
      <w:r w:rsidR="00050442">
        <w:rPr>
          <w:rStyle w:val="CodeChar"/>
          <w:lang w:val="bg-BG"/>
        </w:rPr>
        <w:t>ideas</w:t>
      </w:r>
      <w:r w:rsidR="008419CB" w:rsidRPr="00125D48">
        <w:rPr>
          <w:noProof/>
          <w:lang w:val="bg-BG"/>
        </w:rPr>
        <w:t>"</w:t>
      </w:r>
    </w:p>
    <w:p w14:paraId="7FFF81C5" w14:textId="60A30741" w:rsidR="001308AA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7A08C4">
        <w:rPr>
          <w:b/>
          <w:noProof/>
          <w:lang w:val="bg-BG"/>
        </w:rPr>
        <w:t>created</w:t>
      </w:r>
      <w:r w:rsidR="00D2520B" w:rsidRPr="00125D48">
        <w:rPr>
          <w:noProof/>
          <w:lang w:val="bg-BG"/>
        </w:rPr>
        <w:t>.</w:t>
      </w:r>
    </w:p>
    <w:p w14:paraId="26F13587" w14:textId="2184DD4D" w:rsidR="009D1CD8" w:rsidRPr="009D1CD8" w:rsidRDefault="009D1CD8" w:rsidP="009D1CD8">
      <w:pPr>
        <w:spacing w:before="120"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012A936B" wp14:editId="15257474">
            <wp:extent cx="5972810" cy="3214370"/>
            <wp:effectExtent l="19050" t="19050" r="27940" b="241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E1C02" w14:textId="311C7A19" w:rsidR="001E391C" w:rsidRPr="00125D48" w:rsidRDefault="001E391C" w:rsidP="001E391C">
      <w:pPr>
        <w:spacing w:before="120" w:line="240" w:lineRule="auto"/>
        <w:rPr>
          <w:noProof/>
          <w:lang w:val="bg-BG"/>
        </w:rPr>
      </w:pPr>
    </w:p>
    <w:p w14:paraId="34773B8B" w14:textId="19A4BC70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ideas</w:t>
      </w:r>
      <w:r w:rsidR="00192B1B">
        <w:rPr>
          <w:rStyle w:val="CodeChar"/>
        </w:rPr>
        <w:t xml:space="preserve"> yet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C12BB6F" wp14:editId="3BA38A76">
            <wp:extent cx="5972810" cy="4852670"/>
            <wp:effectExtent l="19050" t="19050" r="27940" b="241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3FFD6747" w:rsidR="00DB030C" w:rsidRPr="00125D48" w:rsidRDefault="00C554ED" w:rsidP="00C92532">
      <w:pPr>
        <w:pStyle w:val="Heading3"/>
        <w:rPr>
          <w:noProof/>
          <w:lang w:val="bg-BG"/>
        </w:rPr>
      </w:pPr>
      <w:r>
        <w:rPr>
          <w:noProof/>
        </w:rPr>
        <w:t>+</w:t>
      </w:r>
      <w:r w:rsidR="004017FD"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p w14:paraId="71A501AB" w14:textId="26C15796" w:rsidR="00214BF1" w:rsidRPr="00125D48" w:rsidRDefault="00214BF1" w:rsidP="00CC4E0C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14:paraId="690B4D65" w14:textId="7166CC7B"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14:paraId="50773C2C" w14:textId="30E7A148" w:rsidR="004017FD" w:rsidRPr="00125D48" w:rsidRDefault="004017FD" w:rsidP="003A2DD5">
      <w:pPr>
        <w:rPr>
          <w:noProof/>
          <w:lang w:val="bg-BG"/>
        </w:rPr>
      </w:pPr>
    </w:p>
    <w:sectPr w:rsidR="004017FD" w:rsidRPr="00125D48">
      <w:footerReference w:type="default" r:id="rId4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020F6D" w14:textId="77777777" w:rsidR="00084242" w:rsidRDefault="00084242" w:rsidP="004A2906">
      <w:pPr>
        <w:spacing w:after="0" w:line="240" w:lineRule="auto"/>
      </w:pPr>
      <w:r>
        <w:separator/>
      </w:r>
    </w:p>
  </w:endnote>
  <w:endnote w:type="continuationSeparator" w:id="0">
    <w:p w14:paraId="512082D8" w14:textId="77777777" w:rsidR="00084242" w:rsidRDefault="00084242" w:rsidP="004A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F6D587" w14:textId="77777777" w:rsidR="00050442" w:rsidRPr="00AC77AD" w:rsidRDefault="00050442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75C8A4A4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554ED">
                            <w:rPr>
                              <w:noProof/>
                              <w:sz w:val="18"/>
                              <w:szCs w:val="18"/>
                            </w:rPr>
                            <w:t>19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554ED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" filled="f" stroked="f" strokeweight=".5pt">
              <v:textbox inset="0,0,0,0">
                <w:txbxContent>
                  <w:p w14:paraId="4D87C9AD" w14:textId="75C8A4A4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554ED">
                      <w:rPr>
                        <w:noProof/>
                        <w:sz w:val="18"/>
                        <w:szCs w:val="18"/>
                      </w:rPr>
                      <w:t>19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554ED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" filled="f" stroked="f" strokeweight=".5pt"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&#13;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FB6AE" w14:textId="77777777" w:rsidR="00084242" w:rsidRDefault="00084242" w:rsidP="004A2906">
      <w:pPr>
        <w:spacing w:after="0" w:line="240" w:lineRule="auto"/>
      </w:pPr>
      <w:r>
        <w:separator/>
      </w:r>
    </w:p>
  </w:footnote>
  <w:footnote w:type="continuationSeparator" w:id="0">
    <w:p w14:paraId="5AE77381" w14:textId="77777777" w:rsidR="00084242" w:rsidRDefault="00084242" w:rsidP="004A2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242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B70A4"/>
    <w:rsid w:val="001B72EE"/>
    <w:rsid w:val="001C22AB"/>
    <w:rsid w:val="001C2D78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A31F5"/>
    <w:rsid w:val="002B31B5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5274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4D8B"/>
    <w:rsid w:val="004E766D"/>
    <w:rsid w:val="004E7F8E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C664A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003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83924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554ED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15908"/>
    <w:rsid w:val="00D21B8D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DFF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E8210"/>
  <w15:docId w15:val="{D2750E8F-22FE-4E92-BEF0-816E08C82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D8B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  <w:rsid w:val="004E4D8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E4D8B"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hyperlink" Target="https://baas.kinvey.com/appdata/app_id/events?query=%7b%22_acl.creator%22:%22$%7buser_id%7d%22%7d" TargetMode="External"/><Relationship Id="rId41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CE5B3-FA92-4428-8FBA-B7C0F69C606C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SoftUni%20Template.dotx</Template>
  <TotalTime>158</TotalTime>
  <Pages>21</Pages>
  <Words>2268</Words>
  <Characters>12929</Characters>
  <Application>Microsoft Office Word</Application>
  <DocSecurity>0</DocSecurity>
  <Lines>107</Lines>
  <Paragraphs>30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k neav</cp:lastModifiedBy>
  <cp:revision>10</cp:revision>
  <dcterms:created xsi:type="dcterms:W3CDTF">2019-12-09T22:30:00Z</dcterms:created>
  <dcterms:modified xsi:type="dcterms:W3CDTF">2021-04-03T09:36:00Z</dcterms:modified>
</cp:coreProperties>
</file>